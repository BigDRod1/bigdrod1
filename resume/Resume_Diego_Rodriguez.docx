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54D6" w14:textId="63CE6B15" w:rsidR="00F020FF" w:rsidRPr="00000E85" w:rsidRDefault="00745C18" w:rsidP="00F020F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DIEGO</w:t>
      </w:r>
      <w:r w:rsidR="00220C9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RODRIGUEZ</w:t>
      </w:r>
    </w:p>
    <w:p w14:paraId="6411453F" w14:textId="7E8C88CB" w:rsidR="00F020FF" w:rsidRDefault="00745C18" w:rsidP="00F020FF">
      <w:pPr>
        <w:pStyle w:val="NoSpacing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(574) 383 7074</w:t>
      </w:r>
      <w:r w:rsidR="00F020FF" w:rsidRPr="00220C95">
        <w:rPr>
          <w:rFonts w:ascii="Times New Roman" w:hAnsi="Times New Roman" w:cs="Times New Roman"/>
          <w:b/>
          <w:color w:val="000000"/>
        </w:rPr>
        <w:t>|</w:t>
      </w:r>
      <w:r w:rsidR="00220C95" w:rsidRPr="00220C95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diego9rodrig@gmail.com</w:t>
      </w:r>
      <w:r w:rsidR="00220C95" w:rsidRPr="00220C95">
        <w:rPr>
          <w:rFonts w:ascii="Times New Roman" w:hAnsi="Times New Roman" w:cs="Times New Roman"/>
          <w:color w:val="000000"/>
        </w:rPr>
        <w:t xml:space="preserve"> </w:t>
      </w:r>
      <w:r w:rsidR="00720FB0">
        <w:rPr>
          <w:rFonts w:ascii="Times New Roman" w:hAnsi="Times New Roman" w:cs="Times New Roman"/>
          <w:color w:val="000000"/>
        </w:rPr>
        <w:t xml:space="preserve">| </w:t>
      </w:r>
      <w:hyperlink r:id="rId5" w:history="1">
        <w:r w:rsidR="00720FB0" w:rsidRPr="00343AD1">
          <w:rPr>
            <w:rStyle w:val="Hyperlink"/>
            <w:rFonts w:ascii="Times New Roman" w:hAnsi="Times New Roman" w:cs="Times New Roman"/>
          </w:rPr>
          <w:t>https://www.linkedin.com/in/diego-rodriguez-281668246/</w:t>
        </w:r>
      </w:hyperlink>
      <w:r w:rsidR="00720FB0">
        <w:rPr>
          <w:rFonts w:ascii="Times New Roman" w:hAnsi="Times New Roman" w:cs="Times New Roman"/>
          <w:color w:val="000000"/>
          <w:u w:val="single"/>
        </w:rPr>
        <w:t xml:space="preserve"> </w:t>
      </w:r>
    </w:p>
    <w:p w14:paraId="059A61E0" w14:textId="77777777" w:rsidR="00220C95" w:rsidRDefault="00220C95" w:rsidP="00F020FF">
      <w:pPr>
        <w:pStyle w:val="NoSpacing"/>
        <w:rPr>
          <w:rFonts w:ascii="Times New Roman" w:hAnsi="Times New Roman"/>
          <w:color w:val="000000"/>
        </w:rPr>
      </w:pPr>
    </w:p>
    <w:p w14:paraId="0EA975A4" w14:textId="77777777" w:rsidR="00F020FF" w:rsidRPr="00CB6841" w:rsidRDefault="00F020FF" w:rsidP="00F020FF">
      <w:pPr>
        <w:pStyle w:val="NoSpacing"/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Education</w:t>
      </w:r>
    </w:p>
    <w:p w14:paraId="1612CEF3" w14:textId="77777777" w:rsidR="00F020FF" w:rsidRPr="00CB6841" w:rsidRDefault="00F020FF" w:rsidP="00F020FF">
      <w:pPr>
        <w:pStyle w:val="NoSpacing"/>
        <w:rPr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254282" wp14:editId="14753C7D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5D6ABD8A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5pt,.85pt" to="540pt,.85pt" w14:anchorId="65AE6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"/>
            </w:pict>
          </mc:Fallback>
        </mc:AlternateContent>
      </w:r>
    </w:p>
    <w:p w14:paraId="6A9A06DC" w14:textId="326D85B8" w:rsidR="00F020FF" w:rsidRPr="00CB6841" w:rsidRDefault="00745C18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BETHEL UNIVERSITY</w:t>
      </w:r>
      <w:r w:rsidR="00F020FF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Mishawaka, IN</w:t>
      </w:r>
    </w:p>
    <w:p w14:paraId="2BCCE688" w14:textId="5E1DB554" w:rsidR="00220C95" w:rsidRPr="00FE42E2" w:rsidRDefault="00745C18" w:rsidP="00FE42E2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Science, Computer Science</w:t>
      </w:r>
      <w:r w:rsidR="006A3072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2025-2026</w:t>
      </w:r>
    </w:p>
    <w:p w14:paraId="6EB4AA13" w14:textId="1B6EE03B" w:rsidR="00220C95" w:rsidRDefault="00A5634B" w:rsidP="00220C95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Varsity Men’s Soccer (NAIA)</w:t>
      </w:r>
    </w:p>
    <w:p w14:paraId="624A49CE" w14:textId="77777777" w:rsidR="00720FB0" w:rsidRPr="00E95934" w:rsidRDefault="00720FB0" w:rsidP="00720FB0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NAIA Champions of Character Award</w:t>
      </w:r>
    </w:p>
    <w:p w14:paraId="70901388" w14:textId="77777777" w:rsidR="00720FB0" w:rsidRPr="00CB6841" w:rsidRDefault="00720FB0" w:rsidP="00720FB0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3ED7D5C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68EEFFF8" w14:textId="219A2C26" w:rsidR="004B6779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UNIVERSITY</w:t>
      </w:r>
      <w:r w:rsidR="00745C18">
        <w:rPr>
          <w:rFonts w:ascii="Times New Roman" w:hAnsi="Times New Roman" w:cs="Times New Roman"/>
          <w:b/>
          <w:sz w:val="24"/>
          <w:szCs w:val="24"/>
        </w:rPr>
        <w:t xml:space="preserve"> OF SOUTHERN INDIANA</w:t>
      </w:r>
      <w:r w:rsidRPr="00CB6841">
        <w:rPr>
          <w:rFonts w:ascii="Times New Roman" w:hAnsi="Times New Roman" w:cs="Times New Roman"/>
          <w:b/>
          <w:sz w:val="24"/>
          <w:szCs w:val="24"/>
        </w:rPr>
        <w:tab/>
      </w:r>
      <w:r w:rsidR="00745C18">
        <w:rPr>
          <w:rFonts w:ascii="Times New Roman" w:hAnsi="Times New Roman" w:cs="Times New Roman"/>
          <w:b/>
          <w:sz w:val="24"/>
          <w:szCs w:val="24"/>
        </w:rPr>
        <w:t>Evansville, IN</w:t>
      </w:r>
    </w:p>
    <w:p w14:paraId="33DECD39" w14:textId="57674BA8" w:rsidR="00F020FF" w:rsidRPr="00CB6841" w:rsidRDefault="00745C18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Science, Computer Science</w:t>
      </w:r>
      <w:r w:rsidR="00F020FF" w:rsidRPr="00CB6841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alias w:val="UG Grad Year"/>
          <w:tag w:val="UG Grad Year"/>
          <w:id w:val="-987081806"/>
          <w:placeholder>
            <w:docPart w:val="2E6B9C4FCB5541678081D729E58CB9CB"/>
          </w:placeholder>
        </w:sdtPr>
        <w:sdtEndPr>
          <w:rPr>
            <w:b/>
          </w:rPr>
        </w:sdtEndPr>
        <w:sdtContent>
          <w:r>
            <w:rPr>
              <w:rFonts w:ascii="Times New Roman" w:hAnsi="Times New Roman" w:cs="Times New Roman"/>
              <w:b/>
              <w:sz w:val="24"/>
              <w:szCs w:val="24"/>
            </w:rPr>
            <w:t>2022-2024</w:t>
          </w:r>
        </w:sdtContent>
      </w:sdt>
    </w:p>
    <w:p w14:paraId="0573CE6A" w14:textId="2F9DE101" w:rsidR="00220C95" w:rsidRPr="00CB6841" w:rsidRDefault="00A5634B" w:rsidP="00220C95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Dean’s List</w:t>
      </w:r>
      <w:r w:rsidR="00C94234">
        <w:rPr>
          <w:rFonts w:ascii="Times New Roman" w:hAnsi="Times New Roman" w:cs="Times New Roman"/>
          <w:sz w:val="24"/>
          <w:szCs w:val="24"/>
        </w:rPr>
        <w:t xml:space="preserve"> for all 5 Semesters</w:t>
      </w:r>
    </w:p>
    <w:p w14:paraId="46C26FA8" w14:textId="17C72C69" w:rsidR="00220C95" w:rsidRPr="00CB6841" w:rsidRDefault="00A5634B" w:rsidP="00220C95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Varsity Men’s Soccer (D1)</w:t>
      </w:r>
    </w:p>
    <w:p w14:paraId="2C424DE2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06B2A661" w14:textId="77777777" w:rsidR="00F020FF" w:rsidRPr="00CB6841" w:rsidRDefault="00F020FF" w:rsidP="00F020FF">
      <w:pPr>
        <w:pStyle w:val="NoSpacing"/>
        <w:rPr>
          <w:rStyle w:val="BookTitle"/>
          <w:b w:val="0"/>
          <w:bCs w:val="0"/>
          <w:smallCaps w:val="0"/>
          <w:spacing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Professional Experience</w:t>
      </w:r>
    </w:p>
    <w:p w14:paraId="0EA59176" w14:textId="77777777" w:rsidR="00F020FF" w:rsidRPr="00CB6841" w:rsidRDefault="00F020FF" w:rsidP="00F020FF">
      <w:pPr>
        <w:pStyle w:val="NoSpacing"/>
        <w:tabs>
          <w:tab w:val="right" w:pos="10800"/>
        </w:tabs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9E30EB" wp14:editId="7FC79955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7D17B8CB">
              <v:line id="Straight Connector 2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5pt,2.45pt" to="540pt,2.45pt" w14:anchorId="006E8D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"/>
            </w:pict>
          </mc:Fallback>
        </mc:AlternateContent>
      </w:r>
    </w:p>
    <w:p w14:paraId="00CA1484" w14:textId="0EA5407E" w:rsidR="00C91C1B" w:rsidRPr="00CB6841" w:rsidRDefault="00745C18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RODRIGUEZ PRESSURE WASHING LLC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Edwardsburg, MI</w:t>
      </w:r>
    </w:p>
    <w:p w14:paraId="6381CBB7" w14:textId="6AE98B2F" w:rsidR="00C91C1B" w:rsidRPr="00CB6841" w:rsidRDefault="00745C18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Founder and </w:t>
      </w:r>
      <w:r w:rsidR="00FE6ABC">
        <w:rPr>
          <w:rFonts w:ascii="Times New Roman" w:hAnsi="Times New Roman" w:cs="Times New Roman"/>
          <w:b/>
          <w:sz w:val="24"/>
          <w:szCs w:val="24"/>
        </w:rPr>
        <w:t>Entrepreneur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Summers 2023-</w:t>
      </w:r>
      <w:r w:rsidR="00720FB0">
        <w:rPr>
          <w:rFonts w:ascii="Times New Roman" w:hAnsi="Times New Roman" w:cs="Times New Roman"/>
          <w:b/>
          <w:sz w:val="24"/>
          <w:szCs w:val="24"/>
        </w:rPr>
        <w:t>Current</w:t>
      </w:r>
    </w:p>
    <w:p w14:paraId="05711B6E" w14:textId="0639D803" w:rsidR="00C91C1B" w:rsidRPr="00CB6841" w:rsidRDefault="00745C18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Founded and ran all business operations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F35F1C6" w14:textId="05F272B8" w:rsidR="00C91C1B" w:rsidRPr="00CB6841" w:rsidRDefault="00745C18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Marketed door-to-door to over 1000 residential houses</w:t>
      </w:r>
    </w:p>
    <w:p w14:paraId="33891637" w14:textId="038B1EE1" w:rsidR="00C91C1B" w:rsidRDefault="00745C18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 and maintain equipment</w:t>
      </w:r>
    </w:p>
    <w:p w14:paraId="3D4E8700" w14:textId="723E5C01" w:rsidR="00745C18" w:rsidRDefault="00FE6ABC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all customer interactions</w:t>
      </w:r>
    </w:p>
    <w:p w14:paraId="25158FE5" w14:textId="77777777" w:rsidR="00720FB0" w:rsidRPr="00CB6841" w:rsidRDefault="00720FB0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4AA6053" w14:textId="77777777" w:rsidR="00720FB0" w:rsidRDefault="00720FB0" w:rsidP="00720FB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FREELANCING WORK</w:t>
      </w:r>
      <w:r>
        <w:rPr>
          <w:rFonts w:ascii="Times New Roman" w:hAnsi="Times New Roman" w:cs="Times New Roman"/>
          <w:b/>
          <w:sz w:val="24"/>
          <w:szCs w:val="24"/>
        </w:rPr>
        <w:tab/>
        <w:t>Edwardsburg, MI</w:t>
      </w:r>
    </w:p>
    <w:p w14:paraId="173DFD0A" w14:textId="77777777" w:rsidR="00720FB0" w:rsidRPr="00720FB0" w:rsidRDefault="00720FB0" w:rsidP="00720FB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" w:history="1">
        <w:r w:rsidRPr="00343AD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https://www.youtube.com/@r8AlgoTrading</w:t>
        </w:r>
      </w:hyperlink>
      <w:r w:rsidRPr="00720FB0">
        <w:rPr>
          <w:rFonts w:ascii="Times New Roman" w:hAnsi="Times New Roman" w:cs="Times New Roman"/>
          <w:b/>
          <w:sz w:val="24"/>
          <w:szCs w:val="24"/>
        </w:rPr>
        <w:tab/>
        <w:t>2023-Current</w:t>
      </w:r>
    </w:p>
    <w:p w14:paraId="4021148B" w14:textId="77777777" w:rsidR="00720FB0" w:rsidRPr="00E95934" w:rsidRDefault="00720FB0" w:rsidP="00720FB0">
      <w:pPr>
        <w:pStyle w:val="NoSpacing"/>
        <w:numPr>
          <w:ilvl w:val="0"/>
          <w:numId w:val="5"/>
        </w:numPr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E95934">
        <w:rPr>
          <w:rFonts w:ascii="Times New Roman" w:hAnsi="Times New Roman" w:cs="Times New Roman"/>
          <w:bCs/>
          <w:sz w:val="24"/>
          <w:szCs w:val="24"/>
        </w:rPr>
        <w:t>Self</w:t>
      </w:r>
      <w:r>
        <w:rPr>
          <w:rFonts w:ascii="Times New Roman" w:hAnsi="Times New Roman" w:cs="Times New Roman"/>
          <w:bCs/>
          <w:sz w:val="24"/>
          <w:szCs w:val="24"/>
        </w:rPr>
        <w:t xml:space="preserve">-taught </w:t>
      </w:r>
      <w:r w:rsidRPr="00E95934">
        <w:rPr>
          <w:rFonts w:ascii="Times New Roman" w:hAnsi="Times New Roman" w:cs="Times New Roman"/>
          <w:bCs/>
          <w:sz w:val="24"/>
          <w:szCs w:val="24"/>
        </w:rPr>
        <w:t xml:space="preserve">MQL5 and </w:t>
      </w:r>
      <w:proofErr w:type="spellStart"/>
      <w:r w:rsidRPr="00E95934">
        <w:rPr>
          <w:rFonts w:ascii="Times New Roman" w:hAnsi="Times New Roman" w:cs="Times New Roman"/>
          <w:bCs/>
          <w:sz w:val="24"/>
          <w:szCs w:val="24"/>
        </w:rPr>
        <w:t>NinjaScript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(programming languages)</w:t>
      </w:r>
    </w:p>
    <w:p w14:paraId="501DDCE8" w14:textId="77777777" w:rsidR="00720FB0" w:rsidRDefault="00720FB0" w:rsidP="00720FB0">
      <w:pPr>
        <w:pStyle w:val="NoSpacing"/>
        <w:numPr>
          <w:ilvl w:val="0"/>
          <w:numId w:val="5"/>
        </w:numPr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 w:rsidRPr="00E95934">
        <w:rPr>
          <w:rFonts w:ascii="Times New Roman" w:hAnsi="Times New Roman" w:cs="Times New Roman"/>
          <w:bCs/>
          <w:sz w:val="24"/>
          <w:szCs w:val="24"/>
        </w:rPr>
        <w:t xml:space="preserve">Built a Futures Contract </w:t>
      </w:r>
      <w:r>
        <w:rPr>
          <w:rFonts w:ascii="Times New Roman" w:hAnsi="Times New Roman" w:cs="Times New Roman"/>
          <w:bCs/>
          <w:sz w:val="24"/>
          <w:szCs w:val="24"/>
        </w:rPr>
        <w:t>t</w:t>
      </w:r>
      <w:r w:rsidRPr="00E95934">
        <w:rPr>
          <w:rFonts w:ascii="Times New Roman" w:hAnsi="Times New Roman" w:cs="Times New Roman"/>
          <w:bCs/>
          <w:sz w:val="24"/>
          <w:szCs w:val="24"/>
        </w:rPr>
        <w:t xml:space="preserve">rading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E95934">
        <w:rPr>
          <w:rFonts w:ascii="Times New Roman" w:hAnsi="Times New Roman" w:cs="Times New Roman"/>
          <w:bCs/>
          <w:sz w:val="24"/>
          <w:szCs w:val="24"/>
        </w:rPr>
        <w:t xml:space="preserve">trategy </w:t>
      </w:r>
      <w:r>
        <w:rPr>
          <w:rFonts w:ascii="Times New Roman" w:hAnsi="Times New Roman" w:cs="Times New Roman"/>
          <w:bCs/>
          <w:sz w:val="24"/>
          <w:szCs w:val="24"/>
        </w:rPr>
        <w:t>g</w:t>
      </w:r>
      <w:r w:rsidRPr="00E95934">
        <w:rPr>
          <w:rFonts w:ascii="Times New Roman" w:hAnsi="Times New Roman" w:cs="Times New Roman"/>
          <w:bCs/>
          <w:sz w:val="24"/>
          <w:szCs w:val="24"/>
        </w:rPr>
        <w:t xml:space="preserve">eneration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E95934">
        <w:rPr>
          <w:rFonts w:ascii="Times New Roman" w:hAnsi="Times New Roman" w:cs="Times New Roman"/>
          <w:bCs/>
          <w:sz w:val="24"/>
          <w:szCs w:val="24"/>
        </w:rPr>
        <w:t xml:space="preserve">oftware </w:t>
      </w:r>
    </w:p>
    <w:p w14:paraId="24B083E7" w14:textId="77777777" w:rsidR="00720FB0" w:rsidRDefault="00720FB0" w:rsidP="00720FB0">
      <w:pPr>
        <w:pStyle w:val="NoSpacing"/>
        <w:numPr>
          <w:ilvl w:val="0"/>
          <w:numId w:val="5"/>
        </w:numPr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Marketed and sold various packages of said software</w:t>
      </w:r>
    </w:p>
    <w:p w14:paraId="22C103AB" w14:textId="77777777" w:rsidR="00720FB0" w:rsidRPr="00E95934" w:rsidRDefault="00720FB0" w:rsidP="00720FB0">
      <w:pPr>
        <w:pStyle w:val="NoSpacing"/>
        <w:numPr>
          <w:ilvl w:val="0"/>
          <w:numId w:val="5"/>
        </w:numPr>
        <w:tabs>
          <w:tab w:val="right" w:pos="1080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Provided coding services to customers to convert trading strategies into algorithms </w:t>
      </w:r>
    </w:p>
    <w:p w14:paraId="2D261B4A" w14:textId="77777777" w:rsidR="00C91C1B" w:rsidRPr="00CB6841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29F1C186" w14:textId="0B9789A3" w:rsidR="00C91C1B" w:rsidRPr="00CB6841" w:rsidRDefault="00FE6ABC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EDWARD JONES</w:t>
      </w:r>
      <w:r w:rsidR="00E95934">
        <w:rPr>
          <w:rFonts w:ascii="Times New Roman" w:hAnsi="Times New Roman" w:cs="Times New Roman"/>
          <w:b/>
          <w:sz w:val="24"/>
          <w:szCs w:val="24"/>
        </w:rPr>
        <w:t xml:space="preserve"> – FINANCIAL ADVISORS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Middlebury, IN</w:t>
      </w:r>
    </w:p>
    <w:p w14:paraId="3A99EAC7" w14:textId="44597E62" w:rsidR="00C91C1B" w:rsidRPr="00CB6841" w:rsidRDefault="00FE6ABC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Internship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Summer 2025</w:t>
      </w:r>
    </w:p>
    <w:p w14:paraId="4A5C6119" w14:textId="66D4BCCE" w:rsidR="00FE6ABC" w:rsidRDefault="00B8550B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</w:t>
      </w:r>
      <w:r w:rsidR="00FE6ABC">
        <w:rPr>
          <w:rFonts w:ascii="Times New Roman" w:hAnsi="Times New Roman" w:cs="Times New Roman"/>
          <w:sz w:val="24"/>
          <w:szCs w:val="24"/>
        </w:rPr>
        <w:t>Data Entry/Validation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10715" w14:textId="3E09AF4A" w:rsidR="00C91C1B" w:rsidRPr="00CB6841" w:rsidRDefault="00B8550B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Assisted in Updating Software systems </w:t>
      </w:r>
    </w:p>
    <w:p w14:paraId="6D897496" w14:textId="61C0BB55" w:rsidR="00C91C1B" w:rsidRPr="00CB6841" w:rsidRDefault="00FE6ABC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</w:t>
      </w:r>
      <w:r w:rsidR="00A5634B">
        <w:rPr>
          <w:rFonts w:ascii="Times New Roman" w:hAnsi="Times New Roman" w:cs="Times New Roman"/>
          <w:sz w:val="24"/>
          <w:szCs w:val="24"/>
        </w:rPr>
        <w:t>ed</w:t>
      </w:r>
      <w:r w:rsidR="00B8550B">
        <w:rPr>
          <w:rFonts w:ascii="Times New Roman" w:hAnsi="Times New Roman" w:cs="Times New Roman"/>
          <w:sz w:val="24"/>
          <w:szCs w:val="24"/>
        </w:rPr>
        <w:t xml:space="preserve"> </w:t>
      </w:r>
      <w:r w:rsidR="00A5634B">
        <w:rPr>
          <w:rFonts w:ascii="Times New Roman" w:hAnsi="Times New Roman" w:cs="Times New Roman"/>
          <w:sz w:val="24"/>
          <w:szCs w:val="24"/>
        </w:rPr>
        <w:t>various</w:t>
      </w:r>
      <w:r w:rsidR="00B8550B">
        <w:rPr>
          <w:rFonts w:ascii="Times New Roman" w:hAnsi="Times New Roman" w:cs="Times New Roman"/>
          <w:sz w:val="24"/>
          <w:szCs w:val="24"/>
        </w:rPr>
        <w:t xml:space="preserve"> investment strategies for senior management</w:t>
      </w:r>
    </w:p>
    <w:p w14:paraId="58B46F8C" w14:textId="77777777" w:rsidR="00C91C1B" w:rsidRPr="00CB6841" w:rsidRDefault="00C91C1B" w:rsidP="00FE6ABC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0B370F9E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Additional Information</w:t>
      </w:r>
      <w:r w:rsidRPr="00CB6841">
        <w:rPr>
          <w:rFonts w:ascii="Times New Roman" w:hAnsi="Times New Roman" w:cs="Times New Roman"/>
          <w:b/>
          <w:sz w:val="24"/>
          <w:szCs w:val="24"/>
        </w:rPr>
        <w:tab/>
      </w:r>
    </w:p>
    <w:p w14:paraId="5A5ED1A0" w14:textId="77777777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7525CB9" wp14:editId="1DBBEF04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65E184A7">
              <v:line id="Straight Connector 3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5pt,5.7pt" to="543.75pt,5.7pt" w14:anchorId="7D886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"/>
            </w:pict>
          </mc:Fallback>
        </mc:AlternateContent>
      </w:r>
    </w:p>
    <w:p w14:paraId="029CCDEE" w14:textId="4A5E4941" w:rsidR="00F020FF" w:rsidRPr="00CB6841" w:rsidRDefault="00FE6ABC" w:rsidP="00F020FF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Bilingual: Spanish</w:t>
      </w:r>
    </w:p>
    <w:p w14:paraId="7482E83E" w14:textId="46917FAD" w:rsidR="00FE6ABC" w:rsidRPr="00FE6ABC" w:rsidRDefault="00FE6ABC" w:rsidP="00F020FF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Programming </w:t>
      </w:r>
      <w:r w:rsidR="00B710CC">
        <w:rPr>
          <w:rFonts w:ascii="Times New Roman" w:hAnsi="Times New Roman" w:cs="Times New Roman"/>
          <w:sz w:val="24"/>
        </w:rPr>
        <w:t>Languages</w:t>
      </w:r>
      <w:r>
        <w:rPr>
          <w:rFonts w:ascii="Times New Roman" w:hAnsi="Times New Roman" w:cs="Times New Roman"/>
          <w:sz w:val="24"/>
        </w:rPr>
        <w:t xml:space="preserve">: </w:t>
      </w:r>
      <w:r w:rsidR="00B710CC">
        <w:rPr>
          <w:rFonts w:ascii="Times New Roman" w:hAnsi="Times New Roman" w:cs="Times New Roman"/>
          <w:sz w:val="24"/>
        </w:rPr>
        <w:t>Proficient in Python</w:t>
      </w:r>
      <w:r w:rsidR="00E9593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="00E95934">
        <w:rPr>
          <w:rFonts w:ascii="Times New Roman" w:hAnsi="Times New Roman" w:cs="Times New Roman"/>
          <w:sz w:val="24"/>
        </w:rPr>
        <w:t>NinjaScript</w:t>
      </w:r>
      <w:proofErr w:type="spellEnd"/>
      <w:r w:rsidR="00E95934">
        <w:rPr>
          <w:rFonts w:ascii="Times New Roman" w:hAnsi="Times New Roman" w:cs="Times New Roman"/>
          <w:sz w:val="24"/>
        </w:rPr>
        <w:t>, Knowledgeable in C#</w:t>
      </w:r>
      <w:r w:rsidR="00720FB0">
        <w:rPr>
          <w:rFonts w:ascii="Times New Roman" w:hAnsi="Times New Roman" w:cs="Times New Roman"/>
          <w:sz w:val="24"/>
        </w:rPr>
        <w:t xml:space="preserve">, MQL5 </w:t>
      </w:r>
      <w:r w:rsidR="00E95934">
        <w:rPr>
          <w:rFonts w:ascii="Times New Roman" w:hAnsi="Times New Roman" w:cs="Times New Roman"/>
          <w:sz w:val="24"/>
        </w:rPr>
        <w:t>and Dart</w:t>
      </w:r>
    </w:p>
    <w:p w14:paraId="6E3CF8E4" w14:textId="61CE66BC" w:rsidR="00F020FF" w:rsidRPr="00B710CC" w:rsidRDefault="00B710CC" w:rsidP="00F020FF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4 Years College Varsity Men’s Soccer (D1 and NAIA)</w:t>
      </w:r>
    </w:p>
    <w:p w14:paraId="4D5BB131" w14:textId="136E9024" w:rsidR="00E95934" w:rsidRDefault="00E95934" w:rsidP="2230B8D0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2230B8D0">
        <w:rPr>
          <w:rFonts w:ascii="Times New Roman" w:hAnsi="Times New Roman" w:cs="Times New Roman"/>
          <w:sz w:val="24"/>
          <w:szCs w:val="24"/>
        </w:rPr>
        <w:t xml:space="preserve">Developed and published mobile app, Agora </w:t>
      </w:r>
      <w:r w:rsidR="4CE2B373" w:rsidRPr="2230B8D0">
        <w:rPr>
          <w:rFonts w:ascii="Times New Roman" w:hAnsi="Times New Roman" w:cs="Times New Roman"/>
          <w:sz w:val="24"/>
          <w:szCs w:val="24"/>
        </w:rPr>
        <w:t>(</w:t>
      </w:r>
      <w:hyperlink r:id="rId7">
        <w:r w:rsidR="4CE2B373" w:rsidRPr="2230B8D0">
          <w:rPr>
            <w:rStyle w:val="Hyperlink"/>
            <w:rFonts w:ascii="Times New Roman" w:hAnsi="Times New Roman" w:cs="Times New Roman"/>
            <w:sz w:val="24"/>
            <w:szCs w:val="24"/>
          </w:rPr>
          <w:t>https://play.google.com/store/apps/details?id=com.r8solutions.agora</w:t>
        </w:r>
      </w:hyperlink>
      <w:r w:rsidR="4CE2B373" w:rsidRPr="2230B8D0">
        <w:rPr>
          <w:rFonts w:ascii="Times New Roman" w:hAnsi="Times New Roman" w:cs="Times New Roman"/>
          <w:sz w:val="24"/>
          <w:szCs w:val="24"/>
        </w:rPr>
        <w:t>)</w:t>
      </w:r>
    </w:p>
    <w:p w14:paraId="35985D63" w14:textId="03E536BD" w:rsidR="2230B8D0" w:rsidRDefault="2230B8D0" w:rsidP="00BC2A4E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35F0D380" w14:textId="77777777" w:rsidR="00A5634B" w:rsidRPr="00CB6841" w:rsidRDefault="00A5634B" w:rsidP="00720FB0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</w:rPr>
      </w:pPr>
    </w:p>
    <w:sectPr w:rsidR="00A5634B" w:rsidRPr="00CB68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2EE"/>
    <w:multiLevelType w:val="hybridMultilevel"/>
    <w:tmpl w:val="68E0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77678"/>
    <w:multiLevelType w:val="hybridMultilevel"/>
    <w:tmpl w:val="43E05E98"/>
    <w:lvl w:ilvl="0" w:tplc="EA30CF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85DE0"/>
    <w:multiLevelType w:val="hybridMultilevel"/>
    <w:tmpl w:val="5B401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E77093"/>
    <w:multiLevelType w:val="hybridMultilevel"/>
    <w:tmpl w:val="A1023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34C61"/>
    <w:multiLevelType w:val="hybridMultilevel"/>
    <w:tmpl w:val="16B22FD8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num w:numId="1" w16cid:durableId="1469669074">
    <w:abstractNumId w:val="4"/>
  </w:num>
  <w:num w:numId="2" w16cid:durableId="1032414067">
    <w:abstractNumId w:val="0"/>
  </w:num>
  <w:num w:numId="3" w16cid:durableId="30956549">
    <w:abstractNumId w:val="1"/>
  </w:num>
  <w:num w:numId="4" w16cid:durableId="624849081">
    <w:abstractNumId w:val="3"/>
  </w:num>
  <w:num w:numId="5" w16cid:durableId="770013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CB"/>
    <w:rsid w:val="00041DD2"/>
    <w:rsid w:val="000D1461"/>
    <w:rsid w:val="000F637D"/>
    <w:rsid w:val="00103A40"/>
    <w:rsid w:val="00155E50"/>
    <w:rsid w:val="00220C95"/>
    <w:rsid w:val="00237CA4"/>
    <w:rsid w:val="0042489F"/>
    <w:rsid w:val="00474617"/>
    <w:rsid w:val="004A4F78"/>
    <w:rsid w:val="004B6779"/>
    <w:rsid w:val="005455F9"/>
    <w:rsid w:val="00557ECB"/>
    <w:rsid w:val="00582DE9"/>
    <w:rsid w:val="005C528B"/>
    <w:rsid w:val="006457AD"/>
    <w:rsid w:val="006A3072"/>
    <w:rsid w:val="006D695B"/>
    <w:rsid w:val="00720FB0"/>
    <w:rsid w:val="00723ACF"/>
    <w:rsid w:val="00745C18"/>
    <w:rsid w:val="00906E62"/>
    <w:rsid w:val="009420FA"/>
    <w:rsid w:val="009477D1"/>
    <w:rsid w:val="009950AF"/>
    <w:rsid w:val="009C16F2"/>
    <w:rsid w:val="00A5634B"/>
    <w:rsid w:val="00B710CC"/>
    <w:rsid w:val="00B8550B"/>
    <w:rsid w:val="00BC2A4E"/>
    <w:rsid w:val="00C91C1B"/>
    <w:rsid w:val="00C94234"/>
    <w:rsid w:val="00CB6841"/>
    <w:rsid w:val="00D14362"/>
    <w:rsid w:val="00D21D78"/>
    <w:rsid w:val="00E20867"/>
    <w:rsid w:val="00E95934"/>
    <w:rsid w:val="00EB1189"/>
    <w:rsid w:val="00F020FF"/>
    <w:rsid w:val="00F51E5A"/>
    <w:rsid w:val="00F8169D"/>
    <w:rsid w:val="00FE42E2"/>
    <w:rsid w:val="00FE6ABC"/>
    <w:rsid w:val="2230B8D0"/>
    <w:rsid w:val="4CE2B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5289"/>
  <w15:docId w15:val="{4F706AB3-5BC0-470F-8C7A-F5167323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20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020FF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F020FF"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rsid w:val="00220C95"/>
    <w:pPr>
      <w:ind w:left="720"/>
      <w:contextualSpacing/>
    </w:pPr>
    <w:rPr>
      <w:rFonts w:ascii="Calibri" w:eastAsia="Times New Roman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906E62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20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0F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r8solutions.ago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r8AlgoTrading" TargetMode="External"/><Relationship Id="rId5" Type="http://schemas.openxmlformats.org/officeDocument/2006/relationships/hyperlink" Target="https://www.linkedin.com/in/diego-rodriguez-28166824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Full%20Time%20MBA\Curriculum%20and%20Workshop%20Events\2021-2022\Summer\CDO%20Intro%20E-Mails\Resume%20Templates\Yale%20SOM%20Resume%20Template%20-%20MB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6B9C4FCB5541678081D729E58CB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47C30-64AC-4F46-9C12-2B8C0DFA7334}"/>
      </w:docPartPr>
      <w:docPartBody>
        <w:p w:rsidR="00DB54A7" w:rsidRDefault="007943D2">
          <w:pPr>
            <w:pStyle w:val="2E6B9C4FCB5541678081D729E58CB9CB"/>
          </w:pPr>
          <w:r w:rsidRPr="00FD6E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A7"/>
    <w:rsid w:val="002125D1"/>
    <w:rsid w:val="00474617"/>
    <w:rsid w:val="004A4F78"/>
    <w:rsid w:val="0065728C"/>
    <w:rsid w:val="007943D2"/>
    <w:rsid w:val="009420FA"/>
    <w:rsid w:val="00947DAA"/>
    <w:rsid w:val="00BE50BE"/>
    <w:rsid w:val="00C74DC0"/>
    <w:rsid w:val="00D14362"/>
    <w:rsid w:val="00DB54A7"/>
    <w:rsid w:val="00EB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E6B9C4FCB5541678081D729E58CB9CB">
    <w:name w:val="2E6B9C4FCB5541678081D729E58CB9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Yale SOM Resume Template - MBA.dotx</Template>
  <TotalTime>0</TotalTime>
  <Pages>1</Pages>
  <Words>264</Words>
  <Characters>1508</Characters>
  <Application>Microsoft Office Word</Application>
  <DocSecurity>4</DocSecurity>
  <Lines>12</Lines>
  <Paragraphs>3</Paragraphs>
  <ScaleCrop>false</ScaleCrop>
  <Company>Yale University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Minutoli, Mike</dc:creator>
  <cp:keywords/>
  <cp:lastModifiedBy>Diego💪💪✌ Rodriguez</cp:lastModifiedBy>
  <cp:revision>9</cp:revision>
  <dcterms:created xsi:type="dcterms:W3CDTF">2025-12-17T20:24:00Z</dcterms:created>
  <dcterms:modified xsi:type="dcterms:W3CDTF">2026-03-29T11:10:00Z</dcterms:modified>
</cp:coreProperties>
</file>